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7527BB9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5E0C3B6" w14:textId="6FF87ED6" w:rsidR="00692703" w:rsidRPr="00CF1A49" w:rsidRDefault="00BC2578" w:rsidP="00913946">
            <w:pPr>
              <w:pStyle w:val="Title"/>
            </w:pPr>
            <w:r>
              <w:rPr>
                <w:rStyle w:val="IntenseEmphasis"/>
              </w:rPr>
              <w:t>ibad khan</w:t>
            </w:r>
          </w:p>
          <w:p w14:paraId="2FDE911D" w14:textId="56B4C353" w:rsidR="00692703" w:rsidRDefault="00703AC5" w:rsidP="009C5802">
            <w:pPr>
              <w:pStyle w:val="ContactInfo"/>
              <w:contextualSpacing w:val="0"/>
            </w:pPr>
            <w:r>
              <w:t>Latifabad, Hyderabad</w:t>
            </w:r>
            <w:r w:rsidR="00692703" w:rsidRPr="00CF1A49">
              <w:t xml:space="preserve"> </w:t>
            </w:r>
            <w:r>
              <w:t>|</w:t>
            </w:r>
            <w:r w:rsidR="00692703" w:rsidRPr="00CF1A49">
              <w:t xml:space="preserve"> </w:t>
            </w:r>
            <w:r w:rsidR="009C4A8B">
              <w:t xml:space="preserve">+92 </w:t>
            </w:r>
            <w:r w:rsidR="00BC2578">
              <w:t>340</w:t>
            </w:r>
            <w:r w:rsidR="00B11786">
              <w:t xml:space="preserve"> </w:t>
            </w:r>
            <w:r w:rsidR="00BC2578">
              <w:t>8575895</w:t>
            </w:r>
            <w:r w:rsidR="00A87FBD">
              <w:t xml:space="preserve">| </w:t>
            </w:r>
            <w:hyperlink r:id="rId8" w:history="1">
              <w:r w:rsidR="009C4A8B" w:rsidRPr="0003180E">
                <w:rPr>
                  <w:rStyle w:val="Hyperlink"/>
                </w:rPr>
                <w:t>ibad55252@gmail.com</w:t>
              </w:r>
            </w:hyperlink>
          </w:p>
          <w:p w14:paraId="5B8EFB7B" w14:textId="6B5FE630" w:rsidR="00D221C1" w:rsidRPr="009F3C7B" w:rsidRDefault="009C4A8B" w:rsidP="009C5802">
            <w:pPr>
              <w:pStyle w:val="ContactInfo"/>
              <w:contextualSpacing w:val="0"/>
              <w:rPr>
                <w:b/>
              </w:rPr>
            </w:pPr>
            <w:r w:rsidRPr="009C4A8B">
              <w:rPr>
                <w:rFonts w:eastAsiaTheme="majorEastAsia" w:cstheme="majorBidi"/>
                <w:b/>
                <w:color w:val="1D824C" w:themeColor="accent1"/>
              </w:rPr>
              <w:t>https://www.linkedin.com/in/ibadkhan55252</w:t>
            </w:r>
            <w:r w:rsidR="00D221C1" w:rsidRPr="009F3C7B">
              <w:rPr>
                <w:rFonts w:eastAsiaTheme="majorEastAsia" w:cstheme="majorBidi"/>
                <w:b/>
                <w:color w:val="1D824C" w:themeColor="accent1"/>
              </w:rPr>
              <w:t xml:space="preserve">|| </w:t>
            </w:r>
            <w:r w:rsidR="006E0E55" w:rsidRPr="006E0E55">
              <w:rPr>
                <w:rFonts w:eastAsiaTheme="majorEastAsia" w:cstheme="majorBidi"/>
                <w:b/>
                <w:color w:val="1D824C" w:themeColor="accent1"/>
              </w:rPr>
              <w:t>https://github.com/ibadkhan55252</w:t>
            </w:r>
          </w:p>
        </w:tc>
      </w:tr>
      <w:tr w:rsidR="009571D8" w:rsidRPr="00CF1A49" w14:paraId="72337CF6" w14:textId="77777777" w:rsidTr="00692703">
        <w:tc>
          <w:tcPr>
            <w:tcW w:w="9360" w:type="dxa"/>
            <w:tcMar>
              <w:top w:w="432" w:type="dxa"/>
            </w:tcMar>
          </w:tcPr>
          <w:p w14:paraId="3F622A4F" w14:textId="77777777" w:rsidR="00D221C1" w:rsidRDefault="00000000" w:rsidP="006E0E55">
            <w:pPr>
              <w:pStyle w:val="Heading1"/>
            </w:pPr>
            <w:sdt>
              <w:sdtPr>
                <w:alias w:val="Skills:"/>
                <w:tag w:val="Skills:"/>
                <w:id w:val="-1392877668"/>
                <w:placeholder>
                  <w:docPart w:val="44D60CE798E94D26B3AA1D1FB452A761"/>
                </w:placeholder>
                <w:temporary/>
                <w:showingPlcHdr/>
                <w15:appearance w15:val="hidden"/>
              </w:sdtPr>
              <w:sdtContent>
                <w:r w:rsidR="00D221C1" w:rsidRPr="00CF1A49">
                  <w:t>Skills</w:t>
                </w:r>
              </w:sdtContent>
            </w:sdt>
          </w:p>
          <w:p w14:paraId="5B4AA6C2" w14:textId="14751DA3" w:rsidR="00D221C1" w:rsidRDefault="00D221C1" w:rsidP="00D221C1">
            <w:pPr>
              <w:pStyle w:val="ListBullet"/>
              <w:contextualSpacing w:val="0"/>
            </w:pPr>
            <w:r w:rsidRPr="00D221C1">
              <w:rPr>
                <w:b/>
                <w:bCs/>
              </w:rPr>
              <w:t>LANGUAGES:</w:t>
            </w:r>
            <w:r>
              <w:t xml:space="preserve"> HTML, CSS, JavaScript, </w:t>
            </w:r>
            <w:proofErr w:type="spellStart"/>
            <w:r w:rsidR="003A3999">
              <w:t>Wordpress</w:t>
            </w:r>
            <w:proofErr w:type="spellEnd"/>
            <w:r w:rsidR="003A3999">
              <w:t xml:space="preserve"> </w:t>
            </w:r>
          </w:p>
          <w:p w14:paraId="52611A1C" w14:textId="38465CAF" w:rsidR="00D221C1" w:rsidRPr="00CF1A49" w:rsidRDefault="00D221C1" w:rsidP="00D221C1">
            <w:pPr>
              <w:pStyle w:val="ListBullet"/>
              <w:contextualSpacing w:val="0"/>
            </w:pPr>
            <w:r>
              <w:rPr>
                <w:b/>
                <w:bCs/>
              </w:rPr>
              <w:t>LIBRARY/FRAMEWORKS:</w:t>
            </w:r>
            <w:r>
              <w:t xml:space="preserve"> </w:t>
            </w:r>
            <w:r w:rsidRPr="00D221C1">
              <w:t>Bootstrap</w:t>
            </w:r>
            <w:r w:rsidR="003A3999">
              <w:t>, React, Next.js, tailwind</w:t>
            </w:r>
            <w:r w:rsidR="00B11786">
              <w:t>.</w:t>
            </w:r>
          </w:p>
        </w:tc>
      </w:tr>
    </w:tbl>
    <w:p w14:paraId="3C4DCC93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2FD2DAB0BA0149DF8D1A34C517B37818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B042917" w14:textId="77777777" w:rsidTr="00D221C1">
        <w:tc>
          <w:tcPr>
            <w:tcW w:w="9290" w:type="dxa"/>
          </w:tcPr>
          <w:p w14:paraId="7374797E" w14:textId="2441D132" w:rsidR="002E344C" w:rsidRPr="006A4511" w:rsidRDefault="00D221C1" w:rsidP="002E344C">
            <w:pPr>
              <w:pStyle w:val="Heading3"/>
              <w:contextualSpacing w:val="0"/>
              <w:rPr>
                <w:i/>
                <w:iCs/>
              </w:rPr>
            </w:pPr>
            <w:r>
              <w:rPr>
                <w:i/>
                <w:iCs/>
                <w:caps w:val="0"/>
              </w:rPr>
              <w:t>May</w:t>
            </w:r>
            <w:r w:rsidR="002E344C">
              <w:rPr>
                <w:i/>
                <w:iCs/>
                <w:caps w:val="0"/>
              </w:rPr>
              <w:t xml:space="preserve"> </w:t>
            </w:r>
            <w:r w:rsidR="002E344C">
              <w:rPr>
                <w:i/>
                <w:iCs/>
              </w:rPr>
              <w:t>202</w:t>
            </w:r>
            <w:r>
              <w:rPr>
                <w:i/>
                <w:iCs/>
              </w:rPr>
              <w:t>4</w:t>
            </w:r>
            <w:r w:rsidR="002E344C" w:rsidRPr="006A4511">
              <w:rPr>
                <w:i/>
                <w:iCs/>
              </w:rPr>
              <w:t xml:space="preserve"> – </w:t>
            </w:r>
            <w:r w:rsidR="00B11786">
              <w:rPr>
                <w:i/>
                <w:iCs/>
              </w:rPr>
              <w:t>march 2025</w:t>
            </w:r>
            <w:r w:rsidR="002E344C">
              <w:rPr>
                <w:i/>
                <w:iCs/>
              </w:rPr>
              <w:t xml:space="preserve"> </w:t>
            </w:r>
          </w:p>
          <w:p w14:paraId="5665DD1E" w14:textId="03142ECE" w:rsidR="002E344C" w:rsidRPr="00CF1A49" w:rsidRDefault="00D221C1" w:rsidP="002E344C">
            <w:pPr>
              <w:pStyle w:val="Heading2"/>
              <w:contextualSpacing w:val="0"/>
            </w:pPr>
            <w:r>
              <w:t>Front end developer</w:t>
            </w:r>
            <w:r w:rsidR="002E344C">
              <w:t xml:space="preserve"> |</w:t>
            </w:r>
            <w:r w:rsidR="002E344C" w:rsidRPr="00CF1A49">
              <w:t xml:space="preserve"> </w:t>
            </w:r>
            <w:r>
              <w:rPr>
                <w:rStyle w:val="SubtleReference"/>
              </w:rPr>
              <w:t>techriv solutions</w:t>
            </w:r>
          </w:p>
          <w:p w14:paraId="2B587083" w14:textId="77777777" w:rsidR="00D221C1" w:rsidRPr="00D221C1" w:rsidRDefault="00D221C1" w:rsidP="009C4A8B">
            <w:pPr>
              <w:spacing w:line="276" w:lineRule="auto"/>
              <w:jc w:val="both"/>
            </w:pPr>
            <w:r w:rsidRPr="00D221C1">
              <w:t>Skilled front-end developer with expertise in creating responsive, high-quality web pages and email templates. Proficient in HTML, CSS, JavaScript, jQuery, and Bootstrap, ensuring cross-platform compatibility and mobile responsiveness for optimal user experience.</w:t>
            </w:r>
          </w:p>
          <w:p w14:paraId="7AE111E0" w14:textId="77777777" w:rsidR="00D221C1" w:rsidRPr="00D221C1" w:rsidRDefault="00D221C1" w:rsidP="00D221C1">
            <w:pPr>
              <w:jc w:val="both"/>
            </w:pPr>
            <w:r w:rsidRPr="00D221C1">
              <w:rPr>
                <w:b/>
                <w:bCs/>
              </w:rPr>
              <w:t>Core Responsibilities:</w:t>
            </w:r>
          </w:p>
          <w:p w14:paraId="2777B8BC" w14:textId="77777777" w:rsidR="00D221C1" w:rsidRPr="00D221C1" w:rsidRDefault="00D221C1" w:rsidP="009C4A8B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D221C1">
              <w:t>Design and develop responsive web pages aligned with modern UI/UX principles.</w:t>
            </w:r>
          </w:p>
          <w:p w14:paraId="36F6CF9A" w14:textId="77777777" w:rsidR="00D221C1" w:rsidRPr="00D221C1" w:rsidRDefault="00D221C1" w:rsidP="009C4A8B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D221C1">
              <w:t>Implement and test email templates with mobile-first approaches.</w:t>
            </w:r>
          </w:p>
          <w:p w14:paraId="35870F7A" w14:textId="77777777" w:rsidR="00D221C1" w:rsidRPr="00D221C1" w:rsidRDefault="00D221C1" w:rsidP="009C4A8B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D221C1">
              <w:t>Optimize and enhance user interactions using HTML, CSS, and JavaScript.</w:t>
            </w:r>
          </w:p>
          <w:p w14:paraId="19698E91" w14:textId="77777777" w:rsidR="00D221C1" w:rsidRPr="00D221C1" w:rsidRDefault="00D221C1" w:rsidP="009C4A8B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D221C1">
              <w:t>Leverage Bootstrap for efficient, consistent styling and responsive layouts.</w:t>
            </w:r>
          </w:p>
          <w:p w14:paraId="41259CFB" w14:textId="1E479974" w:rsidR="001E3120" w:rsidRPr="00CF1A49" w:rsidRDefault="00D221C1" w:rsidP="009C4A8B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D221C1">
              <w:t>Collaborate on and integrate dynamic functionalities with jQuery.</w:t>
            </w:r>
          </w:p>
        </w:tc>
      </w:tr>
      <w:tr w:rsidR="003A3999" w:rsidRPr="00CF1A49" w14:paraId="4C76BA37" w14:textId="77777777" w:rsidTr="00D221C1">
        <w:tc>
          <w:tcPr>
            <w:tcW w:w="9290" w:type="dxa"/>
          </w:tcPr>
          <w:p w14:paraId="257D2164" w14:textId="77777777" w:rsidR="003A3999" w:rsidRDefault="003A3999" w:rsidP="002E344C">
            <w:pPr>
              <w:pStyle w:val="Heading3"/>
              <w:rPr>
                <w:i/>
                <w:iCs/>
                <w:caps w:val="0"/>
              </w:rPr>
            </w:pPr>
          </w:p>
        </w:tc>
      </w:tr>
      <w:tr w:rsidR="003A3999" w:rsidRPr="00CF1A49" w14:paraId="6FA59FEB" w14:textId="77777777" w:rsidTr="00D221C1">
        <w:tc>
          <w:tcPr>
            <w:tcW w:w="9290" w:type="dxa"/>
          </w:tcPr>
          <w:p w14:paraId="3FF4F2EC" w14:textId="0A873FEE" w:rsidR="003A3999" w:rsidRPr="006A4511" w:rsidRDefault="003A3999" w:rsidP="003A3999">
            <w:pPr>
              <w:pStyle w:val="Heading3"/>
              <w:contextualSpacing w:val="0"/>
              <w:rPr>
                <w:i/>
                <w:iCs/>
              </w:rPr>
            </w:pPr>
            <w:r>
              <w:rPr>
                <w:i/>
                <w:iCs/>
                <w:caps w:val="0"/>
              </w:rPr>
              <w:t xml:space="preserve">May </w:t>
            </w:r>
            <w:r>
              <w:rPr>
                <w:i/>
                <w:iCs/>
              </w:rPr>
              <w:t>202</w:t>
            </w:r>
            <w:r w:rsidR="00B11786">
              <w:rPr>
                <w:i/>
                <w:iCs/>
              </w:rPr>
              <w:t>5</w:t>
            </w:r>
            <w:r w:rsidRPr="006A4511">
              <w:rPr>
                <w:i/>
                <w:iCs/>
              </w:rPr>
              <w:t xml:space="preserve"> – </w:t>
            </w:r>
            <w:r>
              <w:rPr>
                <w:i/>
                <w:iCs/>
              </w:rPr>
              <w:t xml:space="preserve">continue </w:t>
            </w:r>
          </w:p>
          <w:p w14:paraId="33181C54" w14:textId="6DD236A4" w:rsidR="003A3999" w:rsidRPr="00CF1A49" w:rsidRDefault="003A3999" w:rsidP="003A3999">
            <w:pPr>
              <w:pStyle w:val="Heading2"/>
              <w:contextualSpacing w:val="0"/>
            </w:pPr>
            <w:r>
              <w:t>Front end developer |</w:t>
            </w:r>
            <w:r w:rsidRPr="00CF1A49">
              <w:t xml:space="preserve"> </w:t>
            </w:r>
            <w:r>
              <w:rPr>
                <w:rStyle w:val="SubtleReference"/>
              </w:rPr>
              <w:t>Nanolix digital</w:t>
            </w:r>
            <w:r w:rsidR="00B11786">
              <w:rPr>
                <w:rStyle w:val="SubtleReference"/>
              </w:rPr>
              <w:t xml:space="preserve"> Islamabad (remote)</w:t>
            </w:r>
          </w:p>
          <w:p w14:paraId="3F039F21" w14:textId="0C033BA4" w:rsidR="003A3999" w:rsidRDefault="003A3999" w:rsidP="003A3999">
            <w:pPr>
              <w:spacing w:line="276" w:lineRule="auto"/>
              <w:jc w:val="both"/>
            </w:pPr>
            <w:r w:rsidRPr="003A3999">
              <w:t xml:space="preserve">Front-end developer specializing in building fast, scalable, and SEO-friendly web applications using </w:t>
            </w:r>
            <w:r w:rsidRPr="003A3999">
              <w:rPr>
                <w:b/>
                <w:bCs/>
              </w:rPr>
              <w:t>Next.js</w:t>
            </w:r>
            <w:r w:rsidRPr="003A3999">
              <w:t xml:space="preserve"> and </w:t>
            </w:r>
            <w:r w:rsidRPr="003A3999">
              <w:rPr>
                <w:b/>
                <w:bCs/>
              </w:rPr>
              <w:t>Headless WordPress</w:t>
            </w:r>
            <w:r w:rsidRPr="003A3999">
              <w:t xml:space="preserve">. Proficient in integrating WordPress REST API with dynamic frontend architectures. Strong command of </w:t>
            </w:r>
            <w:r w:rsidRPr="003A3999">
              <w:rPr>
                <w:b/>
                <w:bCs/>
              </w:rPr>
              <w:t>HTML</w:t>
            </w:r>
            <w:r w:rsidRPr="003A3999">
              <w:t xml:space="preserve">, </w:t>
            </w:r>
            <w:r w:rsidRPr="003A3999">
              <w:rPr>
                <w:b/>
                <w:bCs/>
              </w:rPr>
              <w:t>CSS</w:t>
            </w:r>
            <w:r w:rsidRPr="003A3999">
              <w:t xml:space="preserve">, </w:t>
            </w:r>
            <w:r w:rsidRPr="003A3999">
              <w:rPr>
                <w:b/>
                <w:bCs/>
              </w:rPr>
              <w:t>JavaScript</w:t>
            </w:r>
            <w:r w:rsidRPr="003A3999">
              <w:t xml:space="preserve">, </w:t>
            </w:r>
            <w:r w:rsidRPr="003A3999">
              <w:rPr>
                <w:b/>
                <w:bCs/>
              </w:rPr>
              <w:t>React</w:t>
            </w:r>
            <w:r w:rsidRPr="003A3999">
              <w:t xml:space="preserve">, and </w:t>
            </w:r>
            <w:r w:rsidRPr="003A3999">
              <w:rPr>
                <w:b/>
                <w:bCs/>
              </w:rPr>
              <w:t>Tailwind CSS</w:t>
            </w:r>
            <w:r w:rsidRPr="003A3999">
              <w:t>, with a focus on responsive design, performance optimization, and clean code structure. Experienced in building custom components, server-side rendering, and static site generation for improved UX and SEO.</w:t>
            </w:r>
          </w:p>
          <w:p w14:paraId="3D067084" w14:textId="77777777" w:rsidR="003A3999" w:rsidRPr="00D221C1" w:rsidRDefault="003A3999" w:rsidP="003A3999">
            <w:pPr>
              <w:spacing w:line="276" w:lineRule="auto"/>
              <w:jc w:val="both"/>
            </w:pPr>
          </w:p>
          <w:p w14:paraId="08FC7BF3" w14:textId="77777777" w:rsidR="003A3999" w:rsidRPr="00D221C1" w:rsidRDefault="003A3999" w:rsidP="003A3999">
            <w:pPr>
              <w:jc w:val="both"/>
            </w:pPr>
            <w:r w:rsidRPr="00D221C1">
              <w:rPr>
                <w:b/>
                <w:bCs/>
              </w:rPr>
              <w:t>Core Responsibilities:</w:t>
            </w:r>
          </w:p>
          <w:p w14:paraId="2AD5B0E7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Develop high-performance, SEO-optimized websites using Next.js App Router and Headless WordPress.</w:t>
            </w:r>
          </w:p>
          <w:p w14:paraId="27DC3BF6" w14:textId="70056B35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Consume and display WordPress content (posts, pages, custom post types, ACF fields) via REST API.</w:t>
            </w:r>
          </w:p>
          <w:p w14:paraId="520254DF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Design responsive UIs using Tailwind CSS and Bootstrap, ensuring cross-device compatibility.</w:t>
            </w:r>
          </w:p>
          <w:p w14:paraId="488E0200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Build modular, reusable React components for scalable front-end architecture.</w:t>
            </w:r>
          </w:p>
          <w:p w14:paraId="3E0E4D23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lastRenderedPageBreak/>
              <w:t>Handle dynamic routes and fallback pages in Next.js for blog, project, and service templates.</w:t>
            </w:r>
          </w:p>
          <w:p w14:paraId="5E0A4AA2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 xml:space="preserve">Integrate third-party tools like Swiper.js, React Hook Form, and </w:t>
            </w:r>
            <w:proofErr w:type="spellStart"/>
            <w:r w:rsidRPr="003A3999">
              <w:t>Formspree</w:t>
            </w:r>
            <w:proofErr w:type="spellEnd"/>
            <w:r w:rsidRPr="003A3999">
              <w:t xml:space="preserve"> for enhanced functionality.</w:t>
            </w:r>
          </w:p>
          <w:p w14:paraId="447E0770" w14:textId="77777777" w:rsidR="003A3999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Ensure accessible, mobile-first email templates that follow best rendering practices.</w:t>
            </w:r>
          </w:p>
          <w:p w14:paraId="0B845B0C" w14:textId="00CC9B5F" w:rsidR="003A3999" w:rsidRPr="00B11786" w:rsidRDefault="003A3999" w:rsidP="003A3999">
            <w:pPr>
              <w:numPr>
                <w:ilvl w:val="0"/>
                <w:numId w:val="14"/>
              </w:numPr>
              <w:spacing w:line="276" w:lineRule="auto"/>
              <w:contextualSpacing w:val="0"/>
            </w:pPr>
            <w:r w:rsidRPr="003A3999">
              <w:t>Optimize Lighthouse performance scores through image optimization, lazy loading, and asset</w:t>
            </w:r>
            <w:r w:rsidRPr="00D221C1">
              <w:t>.</w:t>
            </w:r>
          </w:p>
        </w:tc>
      </w:tr>
    </w:tbl>
    <w:p w14:paraId="60B553E8" w14:textId="506DECCD" w:rsidR="00B51D1B" w:rsidRPr="006E1507" w:rsidRDefault="00B51D1B" w:rsidP="0095647B">
      <w:pPr>
        <w:pStyle w:val="Heading1"/>
      </w:pPr>
    </w:p>
    <w:sectPr w:rsidR="00B51D1B" w:rsidRPr="006E1507" w:rsidSect="003A3999">
      <w:footerReference w:type="default" r:id="rId9"/>
      <w:headerReference w:type="first" r:id="rId10"/>
      <w:pgSz w:w="12240" w:h="15840" w:code="1"/>
      <w:pgMar w:top="950" w:right="1440" w:bottom="993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1973" w14:textId="77777777" w:rsidR="001747B8" w:rsidRDefault="001747B8" w:rsidP="0068194B">
      <w:r>
        <w:separator/>
      </w:r>
    </w:p>
    <w:p w14:paraId="7F072824" w14:textId="77777777" w:rsidR="001747B8" w:rsidRDefault="001747B8"/>
    <w:p w14:paraId="509BE556" w14:textId="77777777" w:rsidR="001747B8" w:rsidRDefault="001747B8"/>
  </w:endnote>
  <w:endnote w:type="continuationSeparator" w:id="0">
    <w:p w14:paraId="060309DF" w14:textId="77777777" w:rsidR="001747B8" w:rsidRDefault="001747B8" w:rsidP="0068194B">
      <w:r>
        <w:continuationSeparator/>
      </w:r>
    </w:p>
    <w:p w14:paraId="3D9E5267" w14:textId="77777777" w:rsidR="001747B8" w:rsidRDefault="001747B8"/>
    <w:p w14:paraId="7DCC2191" w14:textId="77777777" w:rsidR="001747B8" w:rsidRDefault="001747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F773C8" w14:textId="3F672ECC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6EE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028EC" w14:textId="77777777" w:rsidR="001747B8" w:rsidRDefault="001747B8" w:rsidP="0068194B">
      <w:r>
        <w:separator/>
      </w:r>
    </w:p>
    <w:p w14:paraId="534E93BD" w14:textId="77777777" w:rsidR="001747B8" w:rsidRDefault="001747B8"/>
    <w:p w14:paraId="0886A7BC" w14:textId="77777777" w:rsidR="001747B8" w:rsidRDefault="001747B8"/>
  </w:footnote>
  <w:footnote w:type="continuationSeparator" w:id="0">
    <w:p w14:paraId="3D278ADA" w14:textId="77777777" w:rsidR="001747B8" w:rsidRDefault="001747B8" w:rsidP="0068194B">
      <w:r>
        <w:continuationSeparator/>
      </w:r>
    </w:p>
    <w:p w14:paraId="3106B3D9" w14:textId="77777777" w:rsidR="001747B8" w:rsidRDefault="001747B8"/>
    <w:p w14:paraId="692E5FD3" w14:textId="77777777" w:rsidR="001747B8" w:rsidRDefault="001747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CAF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003EFB1" wp14:editId="024E39E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F44AC71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F64429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E1A7C6D"/>
    <w:multiLevelType w:val="multilevel"/>
    <w:tmpl w:val="5FB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624545">
    <w:abstractNumId w:val="9"/>
  </w:num>
  <w:num w:numId="2" w16cid:durableId="1772427990">
    <w:abstractNumId w:val="8"/>
  </w:num>
  <w:num w:numId="3" w16cid:durableId="1665544686">
    <w:abstractNumId w:val="7"/>
  </w:num>
  <w:num w:numId="4" w16cid:durableId="1423185163">
    <w:abstractNumId w:val="6"/>
  </w:num>
  <w:num w:numId="5" w16cid:durableId="708335579">
    <w:abstractNumId w:val="10"/>
  </w:num>
  <w:num w:numId="6" w16cid:durableId="1300191562">
    <w:abstractNumId w:val="3"/>
  </w:num>
  <w:num w:numId="7" w16cid:durableId="919756581">
    <w:abstractNumId w:val="11"/>
  </w:num>
  <w:num w:numId="8" w16cid:durableId="59837884">
    <w:abstractNumId w:val="2"/>
  </w:num>
  <w:num w:numId="9" w16cid:durableId="637609254">
    <w:abstractNumId w:val="12"/>
  </w:num>
  <w:num w:numId="10" w16cid:durableId="1411074504">
    <w:abstractNumId w:val="5"/>
  </w:num>
  <w:num w:numId="11" w16cid:durableId="372731040">
    <w:abstractNumId w:val="4"/>
  </w:num>
  <w:num w:numId="12" w16cid:durableId="1385527311">
    <w:abstractNumId w:val="1"/>
  </w:num>
  <w:num w:numId="13" w16cid:durableId="1085616352">
    <w:abstractNumId w:val="0"/>
  </w:num>
  <w:num w:numId="14" w16cid:durableId="1290895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1B6"/>
    <w:rsid w:val="000001EF"/>
    <w:rsid w:val="00007322"/>
    <w:rsid w:val="00007728"/>
    <w:rsid w:val="00022EB2"/>
    <w:rsid w:val="00024584"/>
    <w:rsid w:val="00024730"/>
    <w:rsid w:val="00027D7B"/>
    <w:rsid w:val="00055E95"/>
    <w:rsid w:val="00065B5E"/>
    <w:rsid w:val="0007021F"/>
    <w:rsid w:val="00081D56"/>
    <w:rsid w:val="0009021D"/>
    <w:rsid w:val="000A7A03"/>
    <w:rsid w:val="000B2BA5"/>
    <w:rsid w:val="000F2F8C"/>
    <w:rsid w:val="0010006E"/>
    <w:rsid w:val="00100F7C"/>
    <w:rsid w:val="001045A8"/>
    <w:rsid w:val="00106EEF"/>
    <w:rsid w:val="00114A91"/>
    <w:rsid w:val="001427E1"/>
    <w:rsid w:val="00163668"/>
    <w:rsid w:val="00171566"/>
    <w:rsid w:val="00174676"/>
    <w:rsid w:val="001747B8"/>
    <w:rsid w:val="001755A8"/>
    <w:rsid w:val="00184014"/>
    <w:rsid w:val="00192008"/>
    <w:rsid w:val="00194C9D"/>
    <w:rsid w:val="001C0E68"/>
    <w:rsid w:val="001C4B6F"/>
    <w:rsid w:val="001D0BF1"/>
    <w:rsid w:val="001E3120"/>
    <w:rsid w:val="001E7E0C"/>
    <w:rsid w:val="001F0BB0"/>
    <w:rsid w:val="001F4E6D"/>
    <w:rsid w:val="001F6140"/>
    <w:rsid w:val="00200A52"/>
    <w:rsid w:val="00203573"/>
    <w:rsid w:val="0020597D"/>
    <w:rsid w:val="00213B4C"/>
    <w:rsid w:val="002253B0"/>
    <w:rsid w:val="0023361C"/>
    <w:rsid w:val="00236D54"/>
    <w:rsid w:val="00241D8C"/>
    <w:rsid w:val="00241FDB"/>
    <w:rsid w:val="0024720C"/>
    <w:rsid w:val="00257AE9"/>
    <w:rsid w:val="002617AE"/>
    <w:rsid w:val="002638D0"/>
    <w:rsid w:val="002647D3"/>
    <w:rsid w:val="00275EAE"/>
    <w:rsid w:val="00294998"/>
    <w:rsid w:val="00297F18"/>
    <w:rsid w:val="002A1945"/>
    <w:rsid w:val="002B2958"/>
    <w:rsid w:val="002B3674"/>
    <w:rsid w:val="002B3FC8"/>
    <w:rsid w:val="002D23C5"/>
    <w:rsid w:val="002D6137"/>
    <w:rsid w:val="002E344C"/>
    <w:rsid w:val="002E7E61"/>
    <w:rsid w:val="002F05E5"/>
    <w:rsid w:val="002F254D"/>
    <w:rsid w:val="002F30E4"/>
    <w:rsid w:val="002F5BD9"/>
    <w:rsid w:val="00307140"/>
    <w:rsid w:val="00316DFF"/>
    <w:rsid w:val="00325B57"/>
    <w:rsid w:val="00336056"/>
    <w:rsid w:val="0035119A"/>
    <w:rsid w:val="003544E1"/>
    <w:rsid w:val="00366398"/>
    <w:rsid w:val="003710A6"/>
    <w:rsid w:val="003A0632"/>
    <w:rsid w:val="003A30E5"/>
    <w:rsid w:val="003A3999"/>
    <w:rsid w:val="003A6ADF"/>
    <w:rsid w:val="003B094E"/>
    <w:rsid w:val="003B5928"/>
    <w:rsid w:val="003D380F"/>
    <w:rsid w:val="003E160D"/>
    <w:rsid w:val="003E40D6"/>
    <w:rsid w:val="003F1D5F"/>
    <w:rsid w:val="00405128"/>
    <w:rsid w:val="00406CFF"/>
    <w:rsid w:val="00410C99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A579C"/>
    <w:rsid w:val="004B06EB"/>
    <w:rsid w:val="004B6AD0"/>
    <w:rsid w:val="004C2D5D"/>
    <w:rsid w:val="004C33E1"/>
    <w:rsid w:val="004E01EB"/>
    <w:rsid w:val="004E2794"/>
    <w:rsid w:val="00510392"/>
    <w:rsid w:val="00513E2A"/>
    <w:rsid w:val="00536D66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E6307"/>
    <w:rsid w:val="005F18F8"/>
    <w:rsid w:val="005F4B91"/>
    <w:rsid w:val="005F55D2"/>
    <w:rsid w:val="0062312F"/>
    <w:rsid w:val="00625F2C"/>
    <w:rsid w:val="00634C09"/>
    <w:rsid w:val="006618E9"/>
    <w:rsid w:val="00670F0E"/>
    <w:rsid w:val="0068194B"/>
    <w:rsid w:val="00692703"/>
    <w:rsid w:val="006A1962"/>
    <w:rsid w:val="006A4511"/>
    <w:rsid w:val="006B5D48"/>
    <w:rsid w:val="006B7D7B"/>
    <w:rsid w:val="006C1A5E"/>
    <w:rsid w:val="006D65FA"/>
    <w:rsid w:val="006E0E55"/>
    <w:rsid w:val="006E1507"/>
    <w:rsid w:val="00703AC5"/>
    <w:rsid w:val="00707785"/>
    <w:rsid w:val="00712D8B"/>
    <w:rsid w:val="00713F37"/>
    <w:rsid w:val="00717073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D016D"/>
    <w:rsid w:val="007E6A61"/>
    <w:rsid w:val="00801140"/>
    <w:rsid w:val="00803404"/>
    <w:rsid w:val="00810033"/>
    <w:rsid w:val="008230ED"/>
    <w:rsid w:val="00834955"/>
    <w:rsid w:val="00855B59"/>
    <w:rsid w:val="00856BBD"/>
    <w:rsid w:val="00860461"/>
    <w:rsid w:val="0086487C"/>
    <w:rsid w:val="00870B20"/>
    <w:rsid w:val="008829F8"/>
    <w:rsid w:val="00885897"/>
    <w:rsid w:val="008A6538"/>
    <w:rsid w:val="008C7056"/>
    <w:rsid w:val="008D1BFD"/>
    <w:rsid w:val="008F07C9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647B"/>
    <w:rsid w:val="009571D8"/>
    <w:rsid w:val="009650EA"/>
    <w:rsid w:val="0097790C"/>
    <w:rsid w:val="00981F0E"/>
    <w:rsid w:val="0098506E"/>
    <w:rsid w:val="00993B18"/>
    <w:rsid w:val="009A44CE"/>
    <w:rsid w:val="009C4A8B"/>
    <w:rsid w:val="009C4DFC"/>
    <w:rsid w:val="009C5802"/>
    <w:rsid w:val="009D44F8"/>
    <w:rsid w:val="009E3160"/>
    <w:rsid w:val="009F220C"/>
    <w:rsid w:val="009F2353"/>
    <w:rsid w:val="009F3B05"/>
    <w:rsid w:val="009F3C7B"/>
    <w:rsid w:val="009F4931"/>
    <w:rsid w:val="00A01BC0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008D"/>
    <w:rsid w:val="00A87FBD"/>
    <w:rsid w:val="00A93A5D"/>
    <w:rsid w:val="00AA0507"/>
    <w:rsid w:val="00AB32F8"/>
    <w:rsid w:val="00AB610B"/>
    <w:rsid w:val="00AD360E"/>
    <w:rsid w:val="00AD40FB"/>
    <w:rsid w:val="00AD782D"/>
    <w:rsid w:val="00AE7650"/>
    <w:rsid w:val="00B10EBE"/>
    <w:rsid w:val="00B11786"/>
    <w:rsid w:val="00B236F1"/>
    <w:rsid w:val="00B26ED5"/>
    <w:rsid w:val="00B27EC7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A71B6"/>
    <w:rsid w:val="00BB4E51"/>
    <w:rsid w:val="00BC2578"/>
    <w:rsid w:val="00BD431F"/>
    <w:rsid w:val="00BE423E"/>
    <w:rsid w:val="00BF1A4F"/>
    <w:rsid w:val="00BF35FF"/>
    <w:rsid w:val="00BF61AC"/>
    <w:rsid w:val="00C06350"/>
    <w:rsid w:val="00C25D8E"/>
    <w:rsid w:val="00C47FA6"/>
    <w:rsid w:val="00C57FC6"/>
    <w:rsid w:val="00C66A7D"/>
    <w:rsid w:val="00C779DA"/>
    <w:rsid w:val="00C814F7"/>
    <w:rsid w:val="00CA4B4D"/>
    <w:rsid w:val="00CB35C3"/>
    <w:rsid w:val="00CD2242"/>
    <w:rsid w:val="00CD323D"/>
    <w:rsid w:val="00CE4030"/>
    <w:rsid w:val="00CE64B3"/>
    <w:rsid w:val="00CF1A49"/>
    <w:rsid w:val="00D0630C"/>
    <w:rsid w:val="00D221C1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4C09"/>
    <w:rsid w:val="00DE6534"/>
    <w:rsid w:val="00DF4D6C"/>
    <w:rsid w:val="00E01923"/>
    <w:rsid w:val="00E14498"/>
    <w:rsid w:val="00E2397A"/>
    <w:rsid w:val="00E254DB"/>
    <w:rsid w:val="00E300FC"/>
    <w:rsid w:val="00E362DB"/>
    <w:rsid w:val="00E402F9"/>
    <w:rsid w:val="00E44B91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D7145"/>
    <w:rsid w:val="00EE2A00"/>
    <w:rsid w:val="00EE2CA8"/>
    <w:rsid w:val="00EF17E8"/>
    <w:rsid w:val="00EF51D9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1C49"/>
    <w:rsid w:val="00FB31C1"/>
    <w:rsid w:val="00FB58F2"/>
    <w:rsid w:val="00FC6AEA"/>
    <w:rsid w:val="00FD3D13"/>
    <w:rsid w:val="00FE55A2"/>
    <w:rsid w:val="00FE55C3"/>
    <w:rsid w:val="00FF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D1F7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2F9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021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22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bad5525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pyStatio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D2DAB0BA0149DF8D1A34C517B37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E2F84-6081-4271-AA13-86AE3C63C039}"/>
      </w:docPartPr>
      <w:docPartBody>
        <w:p w:rsidR="00E66105" w:rsidRDefault="00C72DED">
          <w:pPr>
            <w:pStyle w:val="2FD2DAB0BA0149DF8D1A34C517B37818"/>
          </w:pPr>
          <w:r w:rsidRPr="00CF1A49">
            <w:t>Experience</w:t>
          </w:r>
        </w:p>
      </w:docPartBody>
    </w:docPart>
    <w:docPart>
      <w:docPartPr>
        <w:name w:val="44D60CE798E94D26B3AA1D1FB452A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67B9E-B71E-4598-86BC-78194F7CF827}"/>
      </w:docPartPr>
      <w:docPartBody>
        <w:p w:rsidR="004346AC" w:rsidRDefault="00E61068" w:rsidP="00E61068">
          <w:pPr>
            <w:pStyle w:val="44D60CE798E94D26B3AA1D1FB452A761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614"/>
    <w:rsid w:val="00027D7B"/>
    <w:rsid w:val="00042D91"/>
    <w:rsid w:val="00053628"/>
    <w:rsid w:val="000D278D"/>
    <w:rsid w:val="00132A8F"/>
    <w:rsid w:val="00311531"/>
    <w:rsid w:val="004346AC"/>
    <w:rsid w:val="006614F3"/>
    <w:rsid w:val="00670F0E"/>
    <w:rsid w:val="006B56B2"/>
    <w:rsid w:val="00707785"/>
    <w:rsid w:val="00856BBD"/>
    <w:rsid w:val="00936EAF"/>
    <w:rsid w:val="00A80614"/>
    <w:rsid w:val="00AA0507"/>
    <w:rsid w:val="00C72DED"/>
    <w:rsid w:val="00D76483"/>
    <w:rsid w:val="00D867AB"/>
    <w:rsid w:val="00DC4FED"/>
    <w:rsid w:val="00E61068"/>
    <w:rsid w:val="00E6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2FD2DAB0BA0149DF8D1A34C517B37818">
    <w:name w:val="2FD2DAB0BA0149DF8D1A34C517B37818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FC26875D2A0347749BE0A77B94E2370C">
    <w:name w:val="FC26875D2A0347749BE0A77B94E2370C"/>
  </w:style>
  <w:style w:type="paragraph" w:customStyle="1" w:styleId="44D60CE798E94D26B3AA1D1FB452A761">
    <w:name w:val="44D60CE798E94D26B3AA1D1FB452A761"/>
    <w:rsid w:val="00E6106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BDFEB-9068-4C00-8128-1A0A57B6D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2023-01-07T10:36:00Z</dcterms:created>
  <dcterms:modified xsi:type="dcterms:W3CDTF">2025-11-21T11:42:00Z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e91f7f5195d6a50d850b4c2587257a7295e571192eb056bdbde795308e1a69ec</vt:lpwstr>
  </property>
</Properties>
</file>